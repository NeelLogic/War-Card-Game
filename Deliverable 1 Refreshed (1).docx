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78B7" w14:textId="77777777" w:rsidR="00E279B8" w:rsidRPr="00155DFF" w:rsidRDefault="00155DFF" w:rsidP="00155DFF">
      <w:pPr>
        <w:pStyle w:val="Subtitle"/>
        <w:jc w:val="center"/>
        <w:rPr>
          <w:color w:val="002060"/>
          <w:sz w:val="44"/>
          <w:szCs w:val="44"/>
        </w:rPr>
      </w:pPr>
      <w:r w:rsidRPr="00155DFF">
        <w:rPr>
          <w:color w:val="002060"/>
          <w:sz w:val="44"/>
          <w:szCs w:val="44"/>
        </w:rPr>
        <w:t>syst 17796</w:t>
      </w:r>
    </w:p>
    <w:p w14:paraId="47090E33" w14:textId="77777777" w:rsidR="00155DFF" w:rsidRPr="00155DFF" w:rsidRDefault="00155DFF" w:rsidP="00155DFF">
      <w:pPr>
        <w:jc w:val="center"/>
        <w:rPr>
          <w:color w:val="002060"/>
          <w:sz w:val="44"/>
          <w:szCs w:val="44"/>
        </w:rPr>
      </w:pPr>
    </w:p>
    <w:p w14:paraId="41728EF9" w14:textId="77777777" w:rsidR="00155DFF" w:rsidRPr="00155DFF" w:rsidRDefault="00155DFF" w:rsidP="00155DFF">
      <w:pPr>
        <w:ind w:left="0"/>
        <w:rPr>
          <w:color w:val="002060"/>
          <w:sz w:val="44"/>
          <w:szCs w:val="44"/>
        </w:rPr>
      </w:pPr>
    </w:p>
    <w:p w14:paraId="62E3B521" w14:textId="77777777" w:rsidR="00155DFF" w:rsidRPr="00155DFF" w:rsidRDefault="00155DFF" w:rsidP="00155DFF">
      <w:pPr>
        <w:jc w:val="center"/>
        <w:rPr>
          <w:color w:val="002060"/>
          <w:sz w:val="44"/>
          <w:szCs w:val="44"/>
        </w:rPr>
      </w:pPr>
      <w:r w:rsidRPr="00155DFF">
        <w:rPr>
          <w:color w:val="002060"/>
          <w:sz w:val="44"/>
          <w:szCs w:val="44"/>
        </w:rPr>
        <w:t>Deliverable 1</w:t>
      </w:r>
    </w:p>
    <w:p w14:paraId="54A8A88D" w14:textId="77777777" w:rsidR="00907CBB" w:rsidRDefault="00907CBB" w:rsidP="00E279B8">
      <w:pPr>
        <w:rPr>
          <w:noProof/>
        </w:rPr>
      </w:pPr>
    </w:p>
    <w:p w14:paraId="655702D6" w14:textId="77777777" w:rsidR="00155DFF" w:rsidRDefault="00155DFF" w:rsidP="00E279B8">
      <w:pPr>
        <w:rPr>
          <w:noProof/>
        </w:rPr>
      </w:pPr>
    </w:p>
    <w:p w14:paraId="5614AEDF" w14:textId="77777777" w:rsidR="00907CBB" w:rsidRDefault="00CE2CEF">
      <w:pPr>
        <w:pStyle w:val="Heading2"/>
      </w:pPr>
      <w:r>
        <w:t>description</w:t>
      </w:r>
    </w:p>
    <w:p w14:paraId="728586C3" w14:textId="6BD229DC" w:rsidR="00907CBB" w:rsidRDefault="00CE2CEF">
      <w:r>
        <w:t>Using the given base code which depicts a basic card game, form a group of</w:t>
      </w:r>
      <w:r w:rsidRPr="00414953">
        <w:rPr>
          <w:b/>
        </w:rPr>
        <w:t xml:space="preserve"> </w:t>
      </w:r>
      <w:r w:rsidR="00DC1B2E">
        <w:rPr>
          <w:b/>
        </w:rPr>
        <w:t>2</w:t>
      </w:r>
      <w:r w:rsidRPr="00414953">
        <w:rPr>
          <w:b/>
        </w:rPr>
        <w:t xml:space="preserve"> to </w:t>
      </w:r>
      <w:r w:rsidRPr="005B35F4">
        <w:rPr>
          <w:b/>
        </w:rPr>
        <w:t>4 students</w:t>
      </w:r>
      <w:r>
        <w:t xml:space="preserve"> from your section and review the base code provided. You will find that it depicts the building blocks of a card game. There are classes that rep</w:t>
      </w:r>
      <w:r w:rsidR="003E050C">
        <w:t>resent the Cards, t</w:t>
      </w:r>
      <w:r>
        <w:t>he selection of a “hand” and the</w:t>
      </w:r>
      <w:r w:rsidR="004A1886">
        <w:t xml:space="preserve"> framework for the</w:t>
      </w:r>
      <w:r>
        <w:t xml:space="preserve"> playing of the game. As we move through the term you will slowly extend this code base and refactor the code into a card game of your choosing. This means any game that is played with cards is eligible for the project. Some ideas are:</w:t>
      </w:r>
    </w:p>
    <w:p w14:paraId="078FDA4F" w14:textId="77777777" w:rsidR="00CE2CEF" w:rsidRDefault="00CE2CEF" w:rsidP="000652B2">
      <w:pPr>
        <w:pStyle w:val="ListParagraph"/>
        <w:numPr>
          <w:ilvl w:val="0"/>
          <w:numId w:val="12"/>
        </w:numPr>
      </w:pPr>
      <w:r>
        <w:t>Go Fish</w:t>
      </w:r>
    </w:p>
    <w:p w14:paraId="34B6B8BB" w14:textId="77777777" w:rsidR="00CE2CEF" w:rsidRDefault="00CE2CEF" w:rsidP="000652B2">
      <w:pPr>
        <w:pStyle w:val="ListParagraph"/>
        <w:numPr>
          <w:ilvl w:val="0"/>
          <w:numId w:val="12"/>
        </w:numPr>
      </w:pPr>
      <w:r>
        <w:t>War</w:t>
      </w:r>
    </w:p>
    <w:p w14:paraId="60D9A1F8" w14:textId="4EAD0A4B" w:rsidR="00CE2CEF" w:rsidRDefault="00CE2CEF" w:rsidP="000652B2">
      <w:pPr>
        <w:pStyle w:val="ListParagraph"/>
        <w:numPr>
          <w:ilvl w:val="0"/>
          <w:numId w:val="12"/>
        </w:numPr>
      </w:pPr>
      <w:r>
        <w:t>Uno</w:t>
      </w:r>
    </w:p>
    <w:p w14:paraId="18277E3D" w14:textId="77777777" w:rsidR="00CE2CEF" w:rsidRDefault="00CE2CEF" w:rsidP="000652B2">
      <w:pPr>
        <w:pStyle w:val="ListParagraph"/>
        <w:numPr>
          <w:ilvl w:val="0"/>
          <w:numId w:val="12"/>
        </w:numPr>
      </w:pPr>
      <w:r>
        <w:t>Skip-Bo</w:t>
      </w:r>
    </w:p>
    <w:p w14:paraId="3E22A727" w14:textId="77777777" w:rsidR="00CE2CEF" w:rsidRDefault="00CE2CEF" w:rsidP="000652B2">
      <w:pPr>
        <w:pStyle w:val="ListParagraph"/>
        <w:numPr>
          <w:ilvl w:val="0"/>
          <w:numId w:val="12"/>
        </w:numPr>
      </w:pPr>
      <w:r>
        <w:t>Spot It</w:t>
      </w:r>
    </w:p>
    <w:p w14:paraId="52735776" w14:textId="77777777" w:rsidR="00CE2CEF" w:rsidRDefault="00CE2CEF" w:rsidP="000652B2">
      <w:pPr>
        <w:pStyle w:val="ListParagraph"/>
        <w:numPr>
          <w:ilvl w:val="0"/>
          <w:numId w:val="12"/>
        </w:numPr>
      </w:pPr>
      <w:r>
        <w:t>Blackjack</w:t>
      </w:r>
    </w:p>
    <w:p w14:paraId="2DEF30F8" w14:textId="77777777" w:rsidR="00CE2CEF" w:rsidRDefault="00CE2CEF"/>
    <w:p w14:paraId="4C367189" w14:textId="36417EF4" w:rsidR="00CE2CEF" w:rsidRDefault="00CE2CEF">
      <w:r>
        <w:t>You can also choose a game that is not on the list. More advanced students can choose a game with more difficult logic</w:t>
      </w:r>
      <w:r w:rsidR="0043762C">
        <w:t xml:space="preserve"> (</w:t>
      </w:r>
      <w:proofErr w:type="gramStart"/>
      <w:r w:rsidR="0043762C">
        <w:t>e.g.</w:t>
      </w:r>
      <w:proofErr w:type="gramEnd"/>
      <w:r w:rsidR="0043762C">
        <w:t xml:space="preserve"> Uno)</w:t>
      </w:r>
      <w:r>
        <w:t xml:space="preserve">. There is no </w:t>
      </w:r>
      <w:r w:rsidRPr="005B35F4">
        <w:rPr>
          <w:b/>
        </w:rPr>
        <w:t>graphical user interface</w:t>
      </w:r>
      <w:r>
        <w:t xml:space="preserve"> required.</w:t>
      </w:r>
    </w:p>
    <w:p w14:paraId="41B0CA06" w14:textId="77777777" w:rsidR="00CE2CEF" w:rsidRDefault="00CE2CEF">
      <w:r>
        <w:t xml:space="preserve">After you have chosen your group and decided upon a game, complete the </w:t>
      </w:r>
      <w:r w:rsidRPr="0030443E">
        <w:rPr>
          <w:b/>
        </w:rPr>
        <w:t>Team Contract</w:t>
      </w:r>
      <w:r>
        <w:t xml:space="preserve"> </w:t>
      </w:r>
      <w:r w:rsidR="00E3505E">
        <w:t xml:space="preserve">provided in a separate document </w:t>
      </w:r>
      <w:r w:rsidR="00A86D6A">
        <w:t xml:space="preserve">and integrate it into your submission. </w:t>
      </w:r>
    </w:p>
    <w:p w14:paraId="364330C8" w14:textId="500EC498" w:rsidR="00CE2CEF" w:rsidRDefault="00CE2CEF">
      <w:r>
        <w:t xml:space="preserve">Next, create a </w:t>
      </w:r>
      <w:r w:rsidRPr="004B6275">
        <w:rPr>
          <w:b/>
        </w:rPr>
        <w:t>Git repository</w:t>
      </w:r>
      <w:r>
        <w:t xml:space="preserve"> for your project group and store the base code in your repository. It can either be a public repository OR </w:t>
      </w:r>
      <w:r w:rsidR="00F92344">
        <w:t>private</w:t>
      </w:r>
      <w:r>
        <w:t xml:space="preserve">. You must add your instructor as a </w:t>
      </w:r>
      <w:r w:rsidR="0043762C">
        <w:t>contributor</w:t>
      </w:r>
      <w:r w:rsidR="003E050C">
        <w:t xml:space="preserve"> if you choose the private option</w:t>
      </w:r>
      <w:r>
        <w:t>.</w:t>
      </w:r>
      <w:r w:rsidR="00A86D6A">
        <w:t xml:space="preserve"> The information necessary to access the Git repository </w:t>
      </w:r>
      <w:r w:rsidR="00F92344">
        <w:t>must</w:t>
      </w:r>
      <w:r w:rsidR="00A86D6A">
        <w:t xml:space="preserve"> be provided in the Design Document Template. </w:t>
      </w:r>
    </w:p>
    <w:p w14:paraId="4AB33203" w14:textId="6198C9F7" w:rsidR="00CE2CEF" w:rsidRDefault="00A86D6A">
      <w:r>
        <w:t xml:space="preserve">Next, </w:t>
      </w:r>
      <w:r w:rsidR="00CE2CEF">
        <w:t xml:space="preserve">create the </w:t>
      </w:r>
      <w:r w:rsidR="00CE2CEF" w:rsidRPr="004B6275">
        <w:rPr>
          <w:b/>
        </w:rPr>
        <w:t>UML class diagram</w:t>
      </w:r>
      <w:r w:rsidR="00CE2CEF">
        <w:t xml:space="preserve"> that correctly depicts the current code. </w:t>
      </w:r>
      <w:r w:rsidR="004A213F">
        <w:t>M</w:t>
      </w:r>
      <w:r w:rsidR="00CE2CEF">
        <w:t>ake sure you use a CASE tool such as Visual Paradigm.</w:t>
      </w:r>
      <w:r w:rsidR="00786019">
        <w:t xml:space="preserve"> </w:t>
      </w:r>
    </w:p>
    <w:p w14:paraId="27E985A5" w14:textId="77777777" w:rsidR="000652B2" w:rsidRDefault="000652B2">
      <w:r>
        <w:t xml:space="preserve">Finally, complete the </w:t>
      </w:r>
      <w:r w:rsidRPr="004B6275">
        <w:rPr>
          <w:b/>
        </w:rPr>
        <w:t>Design Document Template</w:t>
      </w:r>
      <w:r>
        <w:t xml:space="preserve"> for the current</w:t>
      </w:r>
      <w:r w:rsidR="009C3EC0">
        <w:t xml:space="preserve"> base code AND your chosen game </w:t>
      </w:r>
      <w:r w:rsidR="00A86D6A">
        <w:t>and integrate it into your submission.</w:t>
      </w:r>
    </w:p>
    <w:p w14:paraId="01959C35" w14:textId="77777777" w:rsidR="003E050C" w:rsidRDefault="003E050C" w:rsidP="000A7BD9">
      <w:pPr>
        <w:pStyle w:val="Heading2"/>
      </w:pPr>
      <w:r>
        <w:t>Submission</w:t>
      </w:r>
    </w:p>
    <w:p w14:paraId="63964929" w14:textId="77777777" w:rsidR="003E050C" w:rsidRDefault="003E050C">
      <w:r>
        <w:t xml:space="preserve">Please submit </w:t>
      </w:r>
      <w:r w:rsidRPr="003E050C">
        <w:rPr>
          <w:b/>
        </w:rPr>
        <w:t>one PDF document per group</w:t>
      </w:r>
      <w:r>
        <w:t xml:space="preserve">. This means that the document should be professionally organized and have a uniform style throughout. It should look as though it came from one team, not 4 </w:t>
      </w:r>
      <w:r>
        <w:lastRenderedPageBreak/>
        <w:t xml:space="preserve">separate students. Please note that instructors may choose to run your submission through </w:t>
      </w:r>
      <w:proofErr w:type="spellStart"/>
      <w:r>
        <w:t>TurnItIn</w:t>
      </w:r>
      <w:proofErr w:type="spellEnd"/>
      <w:r>
        <w:t xml:space="preserve"> or compare the submission with other students from other sections for academic integrity purposes. Please take the time to properly cite your sources.</w:t>
      </w:r>
    </w:p>
    <w:p w14:paraId="3D0CD359" w14:textId="77777777" w:rsidR="009C3EC0" w:rsidRDefault="009C3EC0" w:rsidP="009C3EC0">
      <w:pPr>
        <w:pStyle w:val="Heading2"/>
      </w:pPr>
      <w:r>
        <w:t>Final Document Layout</w:t>
      </w:r>
    </w:p>
    <w:p w14:paraId="3014D41A" w14:textId="77777777" w:rsidR="009C3EC0" w:rsidRDefault="009C3EC0" w:rsidP="009C3EC0">
      <w:r w:rsidRPr="001D5A48">
        <w:rPr>
          <w:i/>
          <w:iCs/>
          <w:color w:val="FF0000"/>
        </w:rPr>
        <w:t xml:space="preserve">One PDF with the following sections denoted using page numbers, </w:t>
      </w:r>
      <w:proofErr w:type="gramStart"/>
      <w:r w:rsidRPr="001D5A48">
        <w:rPr>
          <w:i/>
          <w:iCs/>
          <w:color w:val="FF0000"/>
        </w:rPr>
        <w:t>headers</w:t>
      </w:r>
      <w:proofErr w:type="gramEnd"/>
      <w:r w:rsidRPr="001D5A48">
        <w:rPr>
          <w:i/>
          <w:iCs/>
          <w:color w:val="FF0000"/>
        </w:rPr>
        <w:t xml:space="preserve"> and a table of contents</w:t>
      </w:r>
      <w:r>
        <w:t>:</w:t>
      </w:r>
    </w:p>
    <w:p w14:paraId="2A19A9F6" w14:textId="77777777" w:rsidR="009C3EC0" w:rsidRDefault="009C3EC0" w:rsidP="009C3EC0">
      <w:pPr>
        <w:pStyle w:val="ListParagraph"/>
        <w:numPr>
          <w:ilvl w:val="0"/>
          <w:numId w:val="13"/>
        </w:numPr>
      </w:pPr>
      <w:r>
        <w:t>Team Contract</w:t>
      </w:r>
    </w:p>
    <w:p w14:paraId="359A04E8" w14:textId="77777777" w:rsidR="009C3EC0" w:rsidRDefault="009C3EC0" w:rsidP="009C3EC0">
      <w:pPr>
        <w:pStyle w:val="ListParagraph"/>
        <w:numPr>
          <w:ilvl w:val="0"/>
          <w:numId w:val="13"/>
        </w:numPr>
      </w:pPr>
      <w:r>
        <w:t>UML Diagram</w:t>
      </w:r>
    </w:p>
    <w:p w14:paraId="70BAF725" w14:textId="43B63B46" w:rsidR="009C3EC0" w:rsidRDefault="009C3EC0" w:rsidP="009C3EC0">
      <w:pPr>
        <w:pStyle w:val="ListParagraph"/>
        <w:numPr>
          <w:ilvl w:val="0"/>
          <w:numId w:val="13"/>
        </w:numPr>
      </w:pPr>
      <w:r>
        <w:t xml:space="preserve">Design Document Template (note that the work you complete in setting up the Git repository will be referenced </w:t>
      </w:r>
      <w:proofErr w:type="gramStart"/>
      <w:r>
        <w:t>here</w:t>
      </w:r>
      <w:proofErr w:type="gramEnd"/>
      <w:r>
        <w:t xml:space="preserve"> and you will provide information on how to access your Git repository here).</w:t>
      </w:r>
    </w:p>
    <w:p w14:paraId="410CBE07" w14:textId="50875DDE" w:rsidR="0043762C" w:rsidRDefault="0043762C" w:rsidP="0043762C"/>
    <w:p w14:paraId="623101F7" w14:textId="0378BF6A" w:rsidR="0043762C" w:rsidRDefault="00C3083B" w:rsidP="0043762C">
      <w:pPr>
        <w:pStyle w:val="Heading2"/>
      </w:pPr>
      <w:r>
        <w:t>RUBRIC</w:t>
      </w:r>
    </w:p>
    <w:tbl>
      <w:tblPr>
        <w:tblStyle w:val="GridTable1Light-Accent2"/>
        <w:tblW w:w="5000" w:type="pct"/>
        <w:tblBorders>
          <w:top w:val="single" w:sz="12" w:space="0" w:color="DD8047" w:themeColor="accent2"/>
          <w:left w:val="single" w:sz="12" w:space="0" w:color="DD8047" w:themeColor="accent2"/>
          <w:bottom w:val="single" w:sz="12" w:space="0" w:color="DD8047" w:themeColor="accent2"/>
          <w:right w:val="single" w:sz="12" w:space="0" w:color="DD8047" w:themeColor="accent2"/>
          <w:insideH w:val="single" w:sz="12" w:space="0" w:color="DD8047" w:themeColor="accent2"/>
          <w:insideV w:val="single" w:sz="12" w:space="0" w:color="DD8047" w:themeColor="accent2"/>
        </w:tblBorders>
        <w:shd w:val="clear" w:color="auto" w:fill="FFFFFF" w:themeFill="background1"/>
        <w:tblCellMar>
          <w:left w:w="0" w:type="dxa"/>
          <w:right w:w="0" w:type="dxa"/>
        </w:tblCellMar>
        <w:tblLook w:val="06A0" w:firstRow="1" w:lastRow="0" w:firstColumn="1" w:lastColumn="0" w:noHBand="1" w:noVBand="1"/>
        <w:tblDescription w:val="Project Communication Table to enter details "/>
      </w:tblPr>
      <w:tblGrid>
        <w:gridCol w:w="3317"/>
        <w:gridCol w:w="2006"/>
        <w:gridCol w:w="2003"/>
        <w:gridCol w:w="2004"/>
      </w:tblGrid>
      <w:tr w:rsidR="00C3083B" w14:paraId="36819D96" w14:textId="77777777" w:rsidTr="00115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9" w:type="dxa"/>
            <w:tcBorders>
              <w:bottom w:val="none" w:sz="0" w:space="0" w:color="auto"/>
            </w:tcBorders>
            <w:shd w:val="clear" w:color="auto" w:fill="FFFFFF" w:themeFill="background1"/>
            <w:vAlign w:val="bottom"/>
          </w:tcPr>
          <w:p w14:paraId="115E7A6A" w14:textId="77777777" w:rsidR="00C3083B" w:rsidRDefault="00C3083B" w:rsidP="00115849">
            <w:pPr>
              <w:pStyle w:val="Tabletext"/>
            </w:pPr>
            <w:r>
              <w:t>Item</w:t>
            </w:r>
          </w:p>
        </w:tc>
        <w:tc>
          <w:tcPr>
            <w:tcW w:w="2010" w:type="dxa"/>
            <w:tcBorders>
              <w:bottom w:val="none" w:sz="0" w:space="0" w:color="auto"/>
            </w:tcBorders>
            <w:shd w:val="clear" w:color="auto" w:fill="FFFFFF" w:themeFill="background1"/>
            <w:vAlign w:val="bottom"/>
          </w:tcPr>
          <w:p w14:paraId="708AE5E2" w14:textId="77777777" w:rsidR="00C3083B" w:rsidRDefault="00C3083B" w:rsidP="00115849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</w:t>
            </w:r>
          </w:p>
        </w:tc>
        <w:tc>
          <w:tcPr>
            <w:tcW w:w="2010" w:type="dxa"/>
            <w:tcBorders>
              <w:bottom w:val="none" w:sz="0" w:space="0" w:color="auto"/>
            </w:tcBorders>
            <w:shd w:val="clear" w:color="auto" w:fill="FFFFFF" w:themeFill="background1"/>
            <w:vAlign w:val="bottom"/>
          </w:tcPr>
          <w:p w14:paraId="1BA203D8" w14:textId="77777777" w:rsidR="00C3083B" w:rsidRDefault="00C3083B" w:rsidP="00115849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2011" w:type="dxa"/>
            <w:tcBorders>
              <w:bottom w:val="none" w:sz="0" w:space="0" w:color="auto"/>
            </w:tcBorders>
            <w:shd w:val="clear" w:color="auto" w:fill="FFFFFF" w:themeFill="background1"/>
            <w:vAlign w:val="bottom"/>
          </w:tcPr>
          <w:p w14:paraId="317A28F2" w14:textId="77777777" w:rsidR="00C3083B" w:rsidRDefault="00C3083B" w:rsidP="00115849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</w:tr>
      <w:tr w:rsidR="00C3083B" w14:paraId="5FBFA807" w14:textId="77777777" w:rsidTr="00115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9" w:type="dxa"/>
            <w:shd w:val="clear" w:color="auto" w:fill="FFFFFF" w:themeFill="background1"/>
          </w:tcPr>
          <w:p w14:paraId="25875CE2" w14:textId="77777777" w:rsidR="00C3083B" w:rsidRDefault="00C3083B" w:rsidP="00115849">
            <w:pPr>
              <w:pStyle w:val="Tabletext"/>
            </w:pPr>
            <w:r>
              <w:t>Team Contract</w:t>
            </w:r>
          </w:p>
        </w:tc>
        <w:tc>
          <w:tcPr>
            <w:tcW w:w="2010" w:type="dxa"/>
            <w:shd w:val="clear" w:color="auto" w:fill="FFFFFF" w:themeFill="background1"/>
          </w:tcPr>
          <w:p w14:paraId="55031853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Completed, signed by each team </w:t>
            </w:r>
            <w:proofErr w:type="gramStart"/>
            <w:r>
              <w:t>member</w:t>
            </w:r>
            <w:proofErr w:type="gramEnd"/>
            <w:r>
              <w:t xml:space="preserve"> and scanned as the first page in the PDF document</w:t>
            </w:r>
          </w:p>
        </w:tc>
        <w:tc>
          <w:tcPr>
            <w:tcW w:w="2010" w:type="dxa"/>
            <w:shd w:val="clear" w:color="auto" w:fill="FFFFFF" w:themeFill="background1"/>
          </w:tcPr>
          <w:p w14:paraId="72C91A44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11" w:type="dxa"/>
            <w:shd w:val="clear" w:color="auto" w:fill="FFFFFF" w:themeFill="background1"/>
          </w:tcPr>
          <w:p w14:paraId="2801950C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3083B" w14:paraId="09AE1A25" w14:textId="77777777" w:rsidTr="00115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9" w:type="dxa"/>
            <w:shd w:val="clear" w:color="auto" w:fill="FFFFFF" w:themeFill="background1"/>
          </w:tcPr>
          <w:p w14:paraId="569DF6FF" w14:textId="77777777" w:rsidR="00C3083B" w:rsidRDefault="00C3083B" w:rsidP="00115849">
            <w:pPr>
              <w:pStyle w:val="Tabletext"/>
            </w:pPr>
            <w:r>
              <w:t>Git Repository</w:t>
            </w:r>
          </w:p>
        </w:tc>
        <w:tc>
          <w:tcPr>
            <w:tcW w:w="2010" w:type="dxa"/>
            <w:shd w:val="clear" w:color="auto" w:fill="FFFFFF" w:themeFill="background1"/>
          </w:tcPr>
          <w:p w14:paraId="05198868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Repository created, all group members have read/write access and instructor </w:t>
            </w:r>
            <w:proofErr w:type="gramStart"/>
            <w:r>
              <w:t>is</w:t>
            </w:r>
            <w:proofErr w:type="gramEnd"/>
            <w:r>
              <w:t xml:space="preserve"> able to view the repository. Repository should be complete (contain all base code)</w:t>
            </w:r>
          </w:p>
        </w:tc>
        <w:tc>
          <w:tcPr>
            <w:tcW w:w="2010" w:type="dxa"/>
            <w:shd w:val="clear" w:color="auto" w:fill="FFFFFF" w:themeFill="background1"/>
          </w:tcPr>
          <w:p w14:paraId="3F92A33F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11" w:type="dxa"/>
            <w:shd w:val="clear" w:color="auto" w:fill="FFFFFF" w:themeFill="background1"/>
          </w:tcPr>
          <w:p w14:paraId="778D7AD4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C3083B" w14:paraId="1E0747B9" w14:textId="77777777" w:rsidTr="00115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9" w:type="dxa"/>
            <w:shd w:val="clear" w:color="auto" w:fill="FFFFFF" w:themeFill="background1"/>
          </w:tcPr>
          <w:p w14:paraId="772DAC1E" w14:textId="0EA95005" w:rsidR="00C3083B" w:rsidRDefault="00C3083B" w:rsidP="00115849">
            <w:pPr>
              <w:pStyle w:val="Tabletext"/>
            </w:pPr>
            <w:r>
              <w:t>Class Diagram</w:t>
            </w:r>
          </w:p>
        </w:tc>
        <w:tc>
          <w:tcPr>
            <w:tcW w:w="2010" w:type="dxa"/>
            <w:shd w:val="clear" w:color="auto" w:fill="FFFFFF" w:themeFill="background1"/>
          </w:tcPr>
          <w:p w14:paraId="2E310152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Proper syntax is </w:t>
            </w:r>
            <w:proofErr w:type="gramStart"/>
            <w:r>
              <w:t>used</w:t>
            </w:r>
            <w:proofErr w:type="gramEnd"/>
            <w:r>
              <w:t xml:space="preserve"> and the diagram is complete and is created using a Computer Assisted Software Engineering (CASE) tool such as Visual Paradigm.</w:t>
            </w:r>
          </w:p>
        </w:tc>
        <w:tc>
          <w:tcPr>
            <w:tcW w:w="2010" w:type="dxa"/>
            <w:shd w:val="clear" w:color="auto" w:fill="FFFFFF" w:themeFill="background1"/>
          </w:tcPr>
          <w:p w14:paraId="290C7B89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11" w:type="dxa"/>
            <w:shd w:val="clear" w:color="auto" w:fill="FFFFFF" w:themeFill="background1"/>
          </w:tcPr>
          <w:p w14:paraId="5EEBFAF4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C3083B" w14:paraId="3CFE7AD8" w14:textId="77777777" w:rsidTr="00115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9" w:type="dxa"/>
            <w:shd w:val="clear" w:color="auto" w:fill="FFFFFF" w:themeFill="background1"/>
          </w:tcPr>
          <w:p w14:paraId="185738F6" w14:textId="77777777" w:rsidR="00C3083B" w:rsidRDefault="00C3083B" w:rsidP="00115849">
            <w:pPr>
              <w:pStyle w:val="Tabletext"/>
            </w:pPr>
            <w:r>
              <w:t>Design Document Template</w:t>
            </w:r>
          </w:p>
        </w:tc>
        <w:tc>
          <w:tcPr>
            <w:tcW w:w="2010" w:type="dxa"/>
            <w:shd w:val="clear" w:color="auto" w:fill="FFFFFF" w:themeFill="background1"/>
          </w:tcPr>
          <w:p w14:paraId="6530E40C" w14:textId="77777777" w:rsidR="00C3083B" w:rsidRDefault="00C3083B" w:rsidP="00115849">
            <w:pPr>
              <w:pStyle w:val="Table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 sections of the template are complete. The </w:t>
            </w:r>
            <w:r>
              <w:lastRenderedPageBreak/>
              <w:t>design choices described represent the principles of OO Design studied in class and are well articulated and presented.</w:t>
            </w:r>
          </w:p>
        </w:tc>
        <w:tc>
          <w:tcPr>
            <w:tcW w:w="2010" w:type="dxa"/>
            <w:shd w:val="clear" w:color="auto" w:fill="FFFFFF" w:themeFill="background1"/>
          </w:tcPr>
          <w:p w14:paraId="1FA9806B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10</w:t>
            </w:r>
          </w:p>
        </w:tc>
        <w:tc>
          <w:tcPr>
            <w:tcW w:w="2011" w:type="dxa"/>
            <w:shd w:val="clear" w:color="auto" w:fill="FFFFFF" w:themeFill="background1"/>
          </w:tcPr>
          <w:p w14:paraId="44B05D77" w14:textId="77777777" w:rsidR="00C3083B" w:rsidRDefault="00C3083B" w:rsidP="0011584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A53F157" w14:textId="77777777" w:rsidR="00C3083B" w:rsidRPr="00C3083B" w:rsidRDefault="00C3083B" w:rsidP="00C3083B"/>
    <w:p w14:paraId="7428F44C" w14:textId="77777777" w:rsidR="0043762C" w:rsidRPr="009C3EC0" w:rsidRDefault="0043762C" w:rsidP="0043762C"/>
    <w:sectPr w:rsidR="0043762C" w:rsidRPr="009C3EC0" w:rsidSect="00C52042">
      <w:headerReference w:type="default" r:id="rId7"/>
      <w:footerReference w:type="default" r:id="rId8"/>
      <w:headerReference w:type="first" r:id="rId9"/>
      <w:pgSz w:w="12240" w:h="15840"/>
      <w:pgMar w:top="180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D4CCA" w14:textId="77777777" w:rsidR="00A3231F" w:rsidRDefault="00A3231F">
      <w:r>
        <w:separator/>
      </w:r>
    </w:p>
    <w:p w14:paraId="25B7ACB0" w14:textId="77777777" w:rsidR="00A3231F" w:rsidRDefault="00A3231F"/>
  </w:endnote>
  <w:endnote w:type="continuationSeparator" w:id="0">
    <w:p w14:paraId="537A62D7" w14:textId="77777777" w:rsidR="00A3231F" w:rsidRDefault="00A3231F">
      <w:r>
        <w:continuationSeparator/>
      </w:r>
    </w:p>
    <w:p w14:paraId="192EA461" w14:textId="77777777" w:rsidR="00A3231F" w:rsidRDefault="00A323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table"/>
    </w:tblPr>
    <w:tblGrid>
      <w:gridCol w:w="1404"/>
      <w:gridCol w:w="6552"/>
      <w:gridCol w:w="1404"/>
    </w:tblGrid>
    <w:tr w:rsidR="00907CBB" w14:paraId="49FE519D" w14:textId="77777777" w:rsidTr="00B87079">
      <w:tc>
        <w:tcPr>
          <w:tcW w:w="750" w:type="pct"/>
        </w:tcPr>
        <w:p w14:paraId="7A5BBF79" w14:textId="361D835B" w:rsidR="001D5A48" w:rsidRDefault="00B802D9" w:rsidP="001D5A48">
          <w:pPr>
            <w:pStyle w:val="Footer"/>
          </w:pPr>
          <w:r>
            <w:t>20</w:t>
          </w:r>
          <w:r w:rsidR="001D5A48">
            <w:t>2</w:t>
          </w:r>
          <w:r w:rsidR="00C3437F">
            <w:t>2</w:t>
          </w:r>
        </w:p>
      </w:tc>
      <w:tc>
        <w:tcPr>
          <w:tcW w:w="3500" w:type="pct"/>
        </w:tcPr>
        <w:p w14:paraId="2CCD72E1" w14:textId="77777777" w:rsidR="00907CBB" w:rsidRDefault="00000000" w:rsidP="00B87079">
          <w:pPr>
            <w:pStyle w:val="Footer"/>
            <w:jc w:val="center"/>
          </w:pPr>
          <w:sdt>
            <w:sdtPr>
              <w:alias w:val="Title:"/>
              <w:tag w:val="Title:"/>
              <w:id w:val="1144241896"/>
              <w:placeholder>
                <w:docPart w:val="1122F982797F4A09977CD0630BBAAF3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Content>
              <w:r w:rsidR="000A7BD9">
                <w:rPr>
                  <w:lang w:val="en-CA"/>
                </w:rPr>
                <w:t>SYST 17796 D</w:t>
              </w:r>
              <w:r w:rsidR="00CE2CEF">
                <w:rPr>
                  <w:lang w:val="en-CA"/>
                </w:rPr>
                <w:t>eliverable 1</w:t>
              </w:r>
            </w:sdtContent>
          </w:sdt>
        </w:p>
      </w:tc>
      <w:tc>
        <w:tcPr>
          <w:tcW w:w="750" w:type="pct"/>
        </w:tcPr>
        <w:p w14:paraId="60BCE732" w14:textId="77777777" w:rsidR="00907CBB" w:rsidRDefault="00107CB6">
          <w:pPr>
            <w:pStyle w:val="Footer"/>
            <w:jc w:val="right"/>
          </w:pPr>
          <w:r>
            <w:fldChar w:fldCharType="begin"/>
          </w:r>
          <w:r>
            <w:instrText xml:space="preserve"> PAGE  \* Arabic </w:instrText>
          </w:r>
          <w:r>
            <w:fldChar w:fldCharType="separate"/>
          </w:r>
          <w:r w:rsidR="00235E74">
            <w:rPr>
              <w:noProof/>
            </w:rPr>
            <w:t>2</w:t>
          </w:r>
          <w:r>
            <w:fldChar w:fldCharType="end"/>
          </w:r>
        </w:p>
      </w:tc>
    </w:tr>
  </w:tbl>
  <w:p w14:paraId="3C8DD5D1" w14:textId="77777777" w:rsidR="00907CBB" w:rsidRDefault="00907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25698" w14:textId="77777777" w:rsidR="00A3231F" w:rsidRDefault="00A3231F">
      <w:r>
        <w:separator/>
      </w:r>
    </w:p>
    <w:p w14:paraId="04E0B64D" w14:textId="77777777" w:rsidR="00A3231F" w:rsidRDefault="00A3231F"/>
  </w:footnote>
  <w:footnote w:type="continuationSeparator" w:id="0">
    <w:p w14:paraId="10A1BE22" w14:textId="77777777" w:rsidR="00A3231F" w:rsidRDefault="00A3231F">
      <w:r>
        <w:continuationSeparator/>
      </w:r>
    </w:p>
    <w:p w14:paraId="2807E097" w14:textId="77777777" w:rsidR="00A3231F" w:rsidRDefault="00A323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4B4AF" w14:textId="21818C1A" w:rsidR="00907CBB" w:rsidRDefault="009C3EC0" w:rsidP="009C3EC0">
    <w:pPr>
      <w:pStyle w:val="Header"/>
      <w:jc w:val="lef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16A29" w14:textId="77777777" w:rsidR="00736E05" w:rsidRDefault="00736E05">
    <w:pPr>
      <w:pStyle w:val="Header"/>
    </w:pPr>
    <w:r>
      <w:rPr>
        <w:noProof/>
        <w:lang w:val="en-CA" w:eastAsia="en-CA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86BC176" wp14:editId="38E9B37E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oup 2" descr="Decorative sidebar for cover page 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angle 3" descr="Decorative sidebar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angle 5" descr="Decorative sidebar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03A32729" id="Group 2" o:spid="_x0000_s1026" alt="Decorative sidebar for cover page 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">
              <v:rect id="Rectangle 3" o:spid="_x0000_s1027" alt="Decorative sidebar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angle 5" o:spid="_x0000_s1028" alt="Decorative sidebar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" fillcolor="#94b6d2 [3204]" stroked="f" strokeweight="1pt"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1527EE"/>
    <w:multiLevelType w:val="hybridMultilevel"/>
    <w:tmpl w:val="09BCDB62"/>
    <w:lvl w:ilvl="0" w:tplc="1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256D6D20"/>
    <w:multiLevelType w:val="hybridMultilevel"/>
    <w:tmpl w:val="B4DE4594"/>
    <w:lvl w:ilvl="0" w:tplc="A8B0EC6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85E5B"/>
    <w:multiLevelType w:val="hybridMultilevel"/>
    <w:tmpl w:val="015A1234"/>
    <w:lvl w:ilvl="0" w:tplc="1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63545353">
    <w:abstractNumId w:val="9"/>
  </w:num>
  <w:num w:numId="2" w16cid:durableId="1862814248">
    <w:abstractNumId w:val="11"/>
  </w:num>
  <w:num w:numId="3" w16cid:durableId="209072766">
    <w:abstractNumId w:val="7"/>
  </w:num>
  <w:num w:numId="4" w16cid:durableId="1670013844">
    <w:abstractNumId w:val="6"/>
  </w:num>
  <w:num w:numId="5" w16cid:durableId="973026125">
    <w:abstractNumId w:val="5"/>
  </w:num>
  <w:num w:numId="6" w16cid:durableId="1157261546">
    <w:abstractNumId w:val="4"/>
  </w:num>
  <w:num w:numId="7" w16cid:durableId="1925068143">
    <w:abstractNumId w:val="8"/>
  </w:num>
  <w:num w:numId="8" w16cid:durableId="673915942">
    <w:abstractNumId w:val="3"/>
  </w:num>
  <w:num w:numId="9" w16cid:durableId="660474417">
    <w:abstractNumId w:val="2"/>
  </w:num>
  <w:num w:numId="10" w16cid:durableId="1991053822">
    <w:abstractNumId w:val="1"/>
  </w:num>
  <w:num w:numId="11" w16cid:durableId="267468299">
    <w:abstractNumId w:val="0"/>
  </w:num>
  <w:num w:numId="12" w16cid:durableId="1752848092">
    <w:abstractNumId w:val="12"/>
  </w:num>
  <w:num w:numId="13" w16cid:durableId="1443767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EF"/>
    <w:rsid w:val="000652B2"/>
    <w:rsid w:val="00067E02"/>
    <w:rsid w:val="000A7BD9"/>
    <w:rsid w:val="00107CB6"/>
    <w:rsid w:val="0013333F"/>
    <w:rsid w:val="00155DFF"/>
    <w:rsid w:val="00193898"/>
    <w:rsid w:val="00193B2B"/>
    <w:rsid w:val="001C3956"/>
    <w:rsid w:val="001D5A48"/>
    <w:rsid w:val="00235E74"/>
    <w:rsid w:val="002B21AE"/>
    <w:rsid w:val="0030443E"/>
    <w:rsid w:val="00312DD5"/>
    <w:rsid w:val="0033593E"/>
    <w:rsid w:val="00346AE2"/>
    <w:rsid w:val="003E050C"/>
    <w:rsid w:val="00414953"/>
    <w:rsid w:val="0043762C"/>
    <w:rsid w:val="004534A5"/>
    <w:rsid w:val="004566FA"/>
    <w:rsid w:val="00495232"/>
    <w:rsid w:val="004A1886"/>
    <w:rsid w:val="004A213F"/>
    <w:rsid w:val="004A4EC4"/>
    <w:rsid w:val="004B6275"/>
    <w:rsid w:val="005331CA"/>
    <w:rsid w:val="005504AE"/>
    <w:rsid w:val="005B35F4"/>
    <w:rsid w:val="00660B21"/>
    <w:rsid w:val="006B162D"/>
    <w:rsid w:val="006F27E1"/>
    <w:rsid w:val="00714CE5"/>
    <w:rsid w:val="00731758"/>
    <w:rsid w:val="00736E05"/>
    <w:rsid w:val="00755570"/>
    <w:rsid w:val="00786019"/>
    <w:rsid w:val="00822A8D"/>
    <w:rsid w:val="00831731"/>
    <w:rsid w:val="00852FE0"/>
    <w:rsid w:val="00874542"/>
    <w:rsid w:val="00907CBB"/>
    <w:rsid w:val="00913AE4"/>
    <w:rsid w:val="009642D7"/>
    <w:rsid w:val="00976A9B"/>
    <w:rsid w:val="0099384F"/>
    <w:rsid w:val="009A32A1"/>
    <w:rsid w:val="009A3542"/>
    <w:rsid w:val="009C3EC0"/>
    <w:rsid w:val="009D7226"/>
    <w:rsid w:val="00A3231F"/>
    <w:rsid w:val="00A72CC5"/>
    <w:rsid w:val="00A86D6A"/>
    <w:rsid w:val="00B362A5"/>
    <w:rsid w:val="00B55F12"/>
    <w:rsid w:val="00B802D9"/>
    <w:rsid w:val="00B87079"/>
    <w:rsid w:val="00B95F17"/>
    <w:rsid w:val="00C3083B"/>
    <w:rsid w:val="00C3437F"/>
    <w:rsid w:val="00C41938"/>
    <w:rsid w:val="00C52042"/>
    <w:rsid w:val="00C64B77"/>
    <w:rsid w:val="00CB5473"/>
    <w:rsid w:val="00CD7E26"/>
    <w:rsid w:val="00CE2CEF"/>
    <w:rsid w:val="00DA0B66"/>
    <w:rsid w:val="00DC1B2E"/>
    <w:rsid w:val="00E279B8"/>
    <w:rsid w:val="00E3505E"/>
    <w:rsid w:val="00E756E6"/>
    <w:rsid w:val="00E906B4"/>
    <w:rsid w:val="00EA05B8"/>
    <w:rsid w:val="00EB203B"/>
    <w:rsid w:val="00F149DF"/>
    <w:rsid w:val="00F31F5D"/>
    <w:rsid w:val="00F3650E"/>
    <w:rsid w:val="00F454E5"/>
    <w:rsid w:val="00F843E4"/>
    <w:rsid w:val="00F9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4564DE"/>
  <w15:chartTrackingRefBased/>
  <w15:docId w15:val="{BE26236D-7283-4ABC-9570-D34867B1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n-U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3333F"/>
    <w:rPr>
      <w:color w:val="595959" w:themeColor="text1" w:themeTint="A6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Header">
    <w:name w:val="header"/>
    <w:basedOn w:val="Normal"/>
    <w:link w:val="HeaderChar"/>
    <w:uiPriority w:val="2"/>
    <w:unhideWhenUsed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2"/>
  </w:style>
  <w:style w:type="paragraph" w:styleId="Footer">
    <w:name w:val="footer"/>
    <w:basedOn w:val="Normal"/>
    <w:link w:val="FooterChar"/>
    <w:uiPriority w:val="2"/>
    <w:unhideWhenUsed/>
    <w:pPr>
      <w:spacing w:after="0"/>
    </w:pPr>
  </w:style>
  <w:style w:type="character" w:customStyle="1" w:styleId="FooterChar">
    <w:name w:val="Footer Char"/>
    <w:basedOn w:val="DefaultParagraphFont"/>
    <w:link w:val="Footer"/>
    <w:uiPriority w:val="2"/>
  </w:style>
  <w:style w:type="table" w:customStyle="1" w:styleId="Noborders">
    <w:name w:val="No borders"/>
    <w:basedOn w:val="TableNormal"/>
    <w:uiPriority w:val="99"/>
    <w:pPr>
      <w:spacing w:after="0" w:line="240" w:lineRule="auto"/>
    </w:pPr>
    <w:tblPr/>
  </w:style>
  <w:style w:type="table" w:styleId="GridTable1Light-Accent1">
    <w:name w:val="Grid Table 1 Light Accent 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">
    <w:name w:val="Log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Contactinfo">
    <w:name w:val="Contact info"/>
    <w:basedOn w:val="Normal"/>
    <w:uiPriority w:val="1"/>
    <w:qFormat/>
    <w:pPr>
      <w:spacing w:after="0"/>
      <w:jc w:val="right"/>
    </w:pPr>
    <w:rPr>
      <w:caps/>
    </w:r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Tabletext">
    <w:name w:val="Table text"/>
    <w:basedOn w:val="Normal"/>
    <w:uiPriority w:val="1"/>
    <w:qFormat/>
    <w:pPr>
      <w:spacing w:before="120" w:after="0"/>
    </w:p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">
    <w:name w:val="Image"/>
    <w:basedOn w:val="Normal"/>
    <w:qFormat/>
    <w:rsid w:val="00E279B8"/>
    <w:pPr>
      <w:spacing w:before="5760" w:after="0" w:line="720" w:lineRule="auto"/>
      <w:jc w:val="right"/>
    </w:pPr>
  </w:style>
  <w:style w:type="character" w:styleId="IntenseEmphasis">
    <w:name w:val="Intense Emphasis"/>
    <w:basedOn w:val="DefaultParagraphFont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3333F"/>
    <w:rPr>
      <w:i/>
      <w:iCs/>
      <w:color w:val="355D7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13333F"/>
    <w:rPr>
      <w:color w:val="7C5F1D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ListParagraph">
    <w:name w:val="List Paragraph"/>
    <w:basedOn w:val="Normal"/>
    <w:uiPriority w:val="34"/>
    <w:unhideWhenUsed/>
    <w:qFormat/>
    <w:rsid w:val="000652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B2E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B2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cye\AppData\Roaming\Microsoft\Templates\Project%20communicati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22F982797F4A09977CD0630BBAA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52524-6FA0-45E2-BF8F-C6B7340DD6E4}"/>
      </w:docPartPr>
      <w:docPartBody>
        <w:p w:rsidR="00442B36" w:rsidRDefault="00332C49">
          <w:pPr>
            <w:pStyle w:val="1122F982797F4A09977CD0630BBAAF37"/>
          </w:pPr>
          <w:r>
            <w:t>Probability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F1D"/>
    <w:rsid w:val="0022412A"/>
    <w:rsid w:val="00276479"/>
    <w:rsid w:val="00332C49"/>
    <w:rsid w:val="00386F1D"/>
    <w:rsid w:val="00442B36"/>
    <w:rsid w:val="00515E82"/>
    <w:rsid w:val="00560237"/>
    <w:rsid w:val="0064087E"/>
    <w:rsid w:val="00641231"/>
    <w:rsid w:val="00654146"/>
    <w:rsid w:val="006D5DC2"/>
    <w:rsid w:val="009910B2"/>
    <w:rsid w:val="009F0AF0"/>
    <w:rsid w:val="00D4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1122F982797F4A09977CD0630BBAAF37">
    <w:name w:val="1122F982797F4A09977CD0630BBAAF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communication plan</Template>
  <TotalTime>2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Dancy</dc:creator>
  <cp:keywords>SYST 17796 Deliverable 1</cp:keywords>
  <cp:lastModifiedBy>Elizabeth Dancy</cp:lastModifiedBy>
  <cp:revision>2</cp:revision>
  <cp:lastPrinted>2022-01-16T18:27:00Z</cp:lastPrinted>
  <dcterms:created xsi:type="dcterms:W3CDTF">2023-05-10T16:39:00Z</dcterms:created>
  <dcterms:modified xsi:type="dcterms:W3CDTF">2023-05-10T16:39:00Z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MSIP_Label_f42aa342-8706-4288-bd11-ebb85995028c_Owner">
    <vt:lpwstr>v-shbahu@microsoft.com</vt:lpwstr>
  </property>
  <property fmtid="{D5CDD505-2E9C-101B-9397-08002B2CF9AE}" pid="11" name="MSIP_Label_f42aa342-8706-4288-bd11-ebb85995028c_SetDate">
    <vt:lpwstr>2018-04-07T12:27:56.5276527Z</vt:lpwstr>
  </property>
  <property fmtid="{D5CDD505-2E9C-101B-9397-08002B2CF9AE}" pid="12" name="MSIP_Label_f42aa342-8706-4288-bd11-ebb85995028c_Name">
    <vt:lpwstr>General</vt:lpwstr>
  </property>
  <property fmtid="{D5CDD505-2E9C-101B-9397-08002B2CF9AE}" pid="13" name="MSIP_Label_f42aa342-8706-4288-bd11-ebb85995028c_Application">
    <vt:lpwstr>Microsoft Azure Information Protection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Sensitivity">
    <vt:lpwstr>General</vt:lpwstr>
  </property>
</Properties>
</file>